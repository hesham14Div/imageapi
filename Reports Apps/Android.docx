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688A6FAE" w14:textId="77777777" w:rsidTr="00FB65B8">
        <w:tc>
          <w:tcPr>
            <w:tcW w:w="5395" w:type="dxa"/>
          </w:tcPr>
          <w:p w14:paraId="26874D2C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2FA859D1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26767A96" w14:textId="77777777" w:rsidTr="00FB65B8">
        <w:trPr>
          <w:trHeight w:val="2719"/>
        </w:trPr>
        <w:tc>
          <w:tcPr>
            <w:tcW w:w="5395" w:type="dxa"/>
          </w:tcPr>
          <w:p w14:paraId="21EB4E5D" w14:textId="14B3CD72" w:rsidR="00A81248" w:rsidRDefault="00235655" w:rsidP="00C66528">
            <w:pPr>
              <w:pStyle w:val="Heading1"/>
            </w:pPr>
            <w:r>
              <w:t xml:space="preserve">Android </w:t>
            </w:r>
          </w:p>
          <w:p w14:paraId="5B2A0BB1" w14:textId="63D5B824" w:rsidR="00235655" w:rsidRPr="00235655" w:rsidRDefault="00235655" w:rsidP="00235655"/>
        </w:tc>
        <w:tc>
          <w:tcPr>
            <w:tcW w:w="5395" w:type="dxa"/>
          </w:tcPr>
          <w:p w14:paraId="770F7132" w14:textId="77777777" w:rsidR="00A81248" w:rsidRPr="003A798E" w:rsidRDefault="00A81248"/>
        </w:tc>
      </w:tr>
      <w:tr w:rsidR="00A81248" w:rsidRPr="003A798E" w14:paraId="0559A0E9" w14:textId="77777777" w:rsidTr="00FB65B8">
        <w:trPr>
          <w:trHeight w:val="8059"/>
        </w:trPr>
        <w:tc>
          <w:tcPr>
            <w:tcW w:w="5395" w:type="dxa"/>
          </w:tcPr>
          <w:p w14:paraId="2A4983DE" w14:textId="5C9AF019" w:rsidR="00A81248" w:rsidRPr="003A798E" w:rsidRDefault="00287CE4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6B1074A" wp14:editId="40E2D012">
                      <wp:simplePos x="0" y="0"/>
                      <wp:positionH relativeFrom="column">
                        <wp:posOffset>1261745</wp:posOffset>
                      </wp:positionH>
                      <wp:positionV relativeFrom="paragraph">
                        <wp:posOffset>6715125</wp:posOffset>
                      </wp:positionV>
                      <wp:extent cx="2092960" cy="375920"/>
                      <wp:effectExtent l="0" t="0" r="2540" b="508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2960" cy="375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34163C" w14:textId="100379E4" w:rsidR="00235655" w:rsidRPr="00F35524" w:rsidRDefault="00287CE4" w:rsidP="00287CE4">
                                  <w:pPr>
                                    <w:rPr>
                                      <w:rFonts w:ascii="Ubuntu" w:hAnsi="Ubuntu"/>
                                      <w:b/>
                                      <w:bCs/>
                                      <w:color w:val="00C1C7" w:themeColor="accent2"/>
                                    </w:rPr>
                                  </w:pPr>
                                  <w:r w:rsidRPr="00287CE4">
                                    <w:rPr>
                                      <w:rFonts w:ascii="Ubuntu" w:hAnsi="Ubuntu"/>
                                      <w:b/>
                                      <w:bCs/>
                                    </w:rPr>
                                    <w:t>Teacher</w:t>
                                  </w:r>
                                  <w:r w:rsidR="00235655" w:rsidRPr="00287CE4">
                                    <w:rPr>
                                      <w:rFonts w:ascii="Ubuntu" w:hAnsi="Ubuntu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235655" w:rsidRPr="00F35524">
                                    <w:rPr>
                                      <w:rFonts w:ascii="Ubuntu" w:hAnsi="Ubuntu"/>
                                      <w:b/>
                                      <w:bCs/>
                                      <w:color w:val="00C1C7" w:themeColor="accent2"/>
                                    </w:rPr>
                                    <w:t>| Forsan</w:t>
                                  </w:r>
                                  <w:r>
                                    <w:rPr>
                                      <w:rFonts w:ascii="Ubuntu" w:hAnsi="Ubuntu"/>
                                      <w:b/>
                                      <w:bCs/>
                                      <w:color w:val="00C1C7" w:themeColor="accent2"/>
                                    </w:rPr>
                                    <w:t xml:space="preserve"> Alnemah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B1074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99.35pt;margin-top:528.75pt;width:164.8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kU1HwIAABsEAAAOAAAAZHJzL2Uyb0RvYy54bWysU11v2yAUfZ+0/4B4X+x4Sdp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" stroked="f">
                      <v:textbox>
                        <w:txbxContent>
                          <w:p w14:paraId="1734163C" w14:textId="100379E4" w:rsidR="00235655" w:rsidRPr="00F35524" w:rsidRDefault="00287CE4" w:rsidP="00287CE4">
                            <w:pPr>
                              <w:rPr>
                                <w:rFonts w:ascii="Ubuntu" w:hAnsi="Ubuntu"/>
                                <w:b/>
                                <w:bCs/>
                                <w:color w:val="00C1C7" w:themeColor="accent2"/>
                              </w:rPr>
                            </w:pPr>
                            <w:r w:rsidRPr="00287CE4">
                              <w:rPr>
                                <w:rFonts w:ascii="Ubuntu" w:hAnsi="Ubuntu"/>
                                <w:b/>
                                <w:bCs/>
                              </w:rPr>
                              <w:t>Teacher</w:t>
                            </w:r>
                            <w:r w:rsidR="00235655" w:rsidRPr="00287CE4">
                              <w:rPr>
                                <w:rFonts w:ascii="Ubuntu" w:hAnsi="Ubuntu"/>
                                <w:b/>
                                <w:bCs/>
                              </w:rPr>
                              <w:t xml:space="preserve"> </w:t>
                            </w:r>
                            <w:r w:rsidR="00235655" w:rsidRPr="00F35524">
                              <w:rPr>
                                <w:rFonts w:ascii="Ubuntu" w:hAnsi="Ubuntu"/>
                                <w:b/>
                                <w:bCs/>
                                <w:color w:val="00C1C7" w:themeColor="accent2"/>
                              </w:rPr>
                              <w:t>| Forsan</w:t>
                            </w:r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00C1C7" w:themeColor="accent2"/>
                              </w:rPr>
                              <w:t xml:space="preserve"> Alnemah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81248"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5834B91" wp14:editId="59F74004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954DBC" id="Group 1" o:spid="_x0000_s1026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6154980A" w14:textId="74BEF3C6" w:rsidR="00A81248" w:rsidRPr="003A798E" w:rsidRDefault="00287CE4">
            <w:r w:rsidRPr="00235655">
              <w:rPr>
                <w:rFonts w:ascii="Ubuntu" w:hAnsi="Ubuntu"/>
                <w:b/>
                <w:bCs/>
                <w:i/>
                <w:iCs/>
                <w:noProof/>
                <w:color w:val="123869" w:themeColor="accent1"/>
                <w:sz w:val="40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89DED16" wp14:editId="6D911EBF">
                      <wp:simplePos x="0" y="0"/>
                      <wp:positionH relativeFrom="column">
                        <wp:posOffset>501650</wp:posOffset>
                      </wp:positionH>
                      <wp:positionV relativeFrom="paragraph">
                        <wp:posOffset>5078730</wp:posOffset>
                      </wp:positionV>
                      <wp:extent cx="2449830" cy="1406525"/>
                      <wp:effectExtent l="0" t="0" r="7620" b="31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830" cy="1406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9AFDE5" w14:textId="59D749DE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rFonts w:ascii="Ubuntu" w:hAnsi="Ubuntu"/>
                                      <w:b/>
                                      <w:bCs/>
                                      <w:i w:val="0"/>
                                      <w:iCs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b/>
                                      <w:bCs/>
                                      <w:i w:val="0"/>
                                      <w:iCs/>
                                      <w:sz w:val="32"/>
                                      <w:szCs w:val="20"/>
                                    </w:rPr>
                                    <w:t>Student Name:</w:t>
                                  </w:r>
                                </w:p>
                                <w:p w14:paraId="45F0751D" w14:textId="619C0956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  <w:t>Hesham Alsaqqaf</w:t>
                                  </w:r>
                                </w:p>
                                <w:p w14:paraId="3A1F10FE" w14:textId="4DC0AD44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  <w:t>Abdurrahman Alsada</w:t>
                                  </w:r>
                                </w:p>
                                <w:p w14:paraId="73C3E63D" w14:textId="3383BDBD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  <w:t>Omar Mashrah</w:t>
                                  </w:r>
                                </w:p>
                                <w:p w14:paraId="6012C0BE" w14:textId="61538F7B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  <w:t>Zakaria Mashrah</w:t>
                                  </w:r>
                                </w:p>
                                <w:p w14:paraId="45E9F3E3" w14:textId="63A2371B" w:rsidR="00235655" w:rsidRPr="00235655" w:rsidRDefault="00235655">
                                  <w:pPr>
                                    <w:rPr>
                                      <w:rFonts w:ascii="Ubuntu" w:hAnsi="Ubuntu"/>
                                      <w:b/>
                                      <w:bCs/>
                                      <w:iCs/>
                                      <w:color w:val="123869" w:themeColor="accen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DED16" id="_x0000_s1027" type="#_x0000_t202" style="position:absolute;margin-left:39.5pt;margin-top:399.9pt;width:192.9pt;height:110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" stroked="f">
                      <v:textbox>
                        <w:txbxContent>
                          <w:p w14:paraId="109AFDE5" w14:textId="59D749DE" w:rsidR="00235655" w:rsidRPr="00235655" w:rsidRDefault="00235655" w:rsidP="00235655">
                            <w:pPr>
                              <w:pStyle w:val="Heading2"/>
                              <w:rPr>
                                <w:rFonts w:ascii="Ubuntu" w:hAnsi="Ubuntu"/>
                                <w:b/>
                                <w:bCs/>
                                <w:i w:val="0"/>
                                <w:iCs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b/>
                                <w:bCs/>
                                <w:i w:val="0"/>
                                <w:iCs/>
                                <w:sz w:val="32"/>
                                <w:szCs w:val="20"/>
                              </w:rPr>
                              <w:t>Student Name:</w:t>
                            </w:r>
                          </w:p>
                          <w:p w14:paraId="45F0751D" w14:textId="619C0956" w:rsidR="00235655" w:rsidRPr="00235655" w:rsidRDefault="00235655" w:rsidP="00235655">
                            <w:pPr>
                              <w:pStyle w:val="Heading2"/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  <w:t>Hesham Alsaqqaf</w:t>
                            </w:r>
                          </w:p>
                          <w:p w14:paraId="3A1F10FE" w14:textId="4DC0AD44" w:rsidR="00235655" w:rsidRPr="00235655" w:rsidRDefault="00235655" w:rsidP="00235655">
                            <w:pPr>
                              <w:pStyle w:val="Heading2"/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  <w:t>Abdurrahman Alsada</w:t>
                            </w:r>
                          </w:p>
                          <w:p w14:paraId="73C3E63D" w14:textId="3383BDBD" w:rsidR="00235655" w:rsidRPr="00235655" w:rsidRDefault="00235655" w:rsidP="00235655">
                            <w:pPr>
                              <w:pStyle w:val="Heading2"/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  <w:t>Omar Mashrah</w:t>
                            </w:r>
                          </w:p>
                          <w:p w14:paraId="6012C0BE" w14:textId="61538F7B" w:rsidR="00235655" w:rsidRPr="00235655" w:rsidRDefault="00235655" w:rsidP="00235655">
                            <w:pPr>
                              <w:pStyle w:val="Heading2"/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  <w:t>Zakaria Mashrah</w:t>
                            </w:r>
                          </w:p>
                          <w:p w14:paraId="45E9F3E3" w14:textId="63A2371B" w:rsidR="00235655" w:rsidRPr="00235655" w:rsidRDefault="00235655">
                            <w:pPr>
                              <w:rPr>
                                <w:rFonts w:ascii="Ubuntu" w:hAnsi="Ubuntu"/>
                                <w:b/>
                                <w:bCs/>
                                <w:iCs/>
                                <w:color w:val="123869" w:themeColor="accen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3552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AF03B50" wp14:editId="6FBE035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4559300</wp:posOffset>
                      </wp:positionV>
                      <wp:extent cx="3587115" cy="1404620"/>
                      <wp:effectExtent l="0" t="0" r="0" b="6350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711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5087C2" w14:textId="77777777" w:rsidR="00235655" w:rsidRPr="00235655" w:rsidRDefault="00235655" w:rsidP="00235655">
                                  <w:pPr>
                                    <w:pStyle w:val="Heading2"/>
                                    <w:rPr>
                                      <w:b/>
                                      <w:bCs/>
                                      <w:i w:val="0"/>
                                      <w:iCs/>
                                      <w:color w:val="123869" w:themeColor="accent1"/>
                                      <w:sz w:val="32"/>
                                      <w:szCs w:val="20"/>
                                    </w:rPr>
                                  </w:pPr>
                                  <w:r w:rsidRPr="00235655">
                                    <w:rPr>
                                      <w:rFonts w:ascii="Ubuntu" w:hAnsi="Ubuntu"/>
                                      <w:b/>
                                      <w:bCs/>
                                      <w:i w:val="0"/>
                                      <w:iCs/>
                                      <w:color w:val="123869" w:themeColor="accent1"/>
                                      <w:sz w:val="40"/>
                                      <w:szCs w:val="24"/>
                                    </w:rPr>
                                    <w:t>Android Apps Programming</w:t>
                                  </w:r>
                                </w:p>
                                <w:p w14:paraId="214E2154" w14:textId="5832520C" w:rsidR="00235655" w:rsidRDefault="00235655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F03B50" id="_x0000_s1028" type="#_x0000_t202" style="position:absolute;margin-left:-5.4pt;margin-top:359pt;width:282.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" stroked="f">
                      <v:textbox style="mso-fit-shape-to-text:t">
                        <w:txbxContent>
                          <w:p w14:paraId="365087C2" w14:textId="77777777" w:rsidR="00235655" w:rsidRPr="00235655" w:rsidRDefault="00235655" w:rsidP="00235655">
                            <w:pPr>
                              <w:pStyle w:val="Heading2"/>
                              <w:rPr>
                                <w:b/>
                                <w:bCs/>
                                <w:i w:val="0"/>
                                <w:iCs/>
                                <w:color w:val="123869" w:themeColor="accent1"/>
                                <w:sz w:val="32"/>
                                <w:szCs w:val="20"/>
                              </w:rPr>
                            </w:pPr>
                            <w:r w:rsidRPr="00235655">
                              <w:rPr>
                                <w:rFonts w:ascii="Ubuntu" w:hAnsi="Ubuntu"/>
                                <w:b/>
                                <w:bCs/>
                                <w:i w:val="0"/>
                                <w:iCs/>
                                <w:color w:val="123869" w:themeColor="accent1"/>
                                <w:sz w:val="40"/>
                                <w:szCs w:val="24"/>
                              </w:rPr>
                              <w:t>Android Apps Programming</w:t>
                            </w:r>
                          </w:p>
                          <w:p w14:paraId="214E2154" w14:textId="5832520C" w:rsidR="00235655" w:rsidRDefault="0023565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B3575A8" w14:textId="1F43FF51" w:rsidR="00A24FB1" w:rsidRPr="00845EA4" w:rsidRDefault="00F35524" w:rsidP="00A24FB1">
      <w:pPr>
        <w:bidi/>
        <w:rPr>
          <w:b/>
          <w:bCs/>
          <w:color w:val="00C1C7" w:themeColor="accent2"/>
          <w:sz w:val="40"/>
          <w:szCs w:val="40"/>
        </w:rPr>
      </w:pPr>
      <w:r w:rsidRPr="00845EA4">
        <w:rPr>
          <w:rFonts w:hint="cs"/>
          <w:b/>
          <w:bCs/>
          <w:color w:val="00C1C7" w:themeColor="accent2"/>
          <w:sz w:val="40"/>
          <w:szCs w:val="40"/>
          <w:rtl/>
        </w:rPr>
        <w:lastRenderedPageBreak/>
        <w:t>التعريف بالمشروع</w:t>
      </w:r>
      <w:r w:rsidRPr="00845EA4">
        <w:rPr>
          <w:b/>
          <w:bCs/>
          <w:color w:val="00C1C7" w:themeColor="accent2"/>
          <w:sz w:val="40"/>
          <w:szCs w:val="40"/>
        </w:rPr>
        <w:t xml:space="preserve">: </w:t>
      </w:r>
    </w:p>
    <w:p w14:paraId="655A0BFA" w14:textId="1F92E91A" w:rsidR="00F35524" w:rsidRPr="00845EA4" w:rsidRDefault="00F35524" w:rsidP="00F3552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هو عبارة عن تطبيق يعمل على جميع انظمة التشغيل </w:t>
      </w:r>
    </w:p>
    <w:p w14:paraId="1BDC66DC" w14:textId="23995CF2" w:rsidR="00F35524" w:rsidRDefault="00F35524" w:rsidP="00F3552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>المهمة الاساسية التي يقوم بها التطبيق هيا رفع الصور الى قاعدة بيانات وعرضها</w:t>
      </w: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</w:t>
      </w:r>
      <w:r w:rsidRPr="00845EA4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>في التطبيق حتى يتمكن المستخدمين من رؤية الصور التي يتم رفعها الى الخادم.</w:t>
      </w:r>
    </w:p>
    <w:p w14:paraId="4D8F80B0" w14:textId="0AA5B710" w:rsidR="00A24FB1" w:rsidRDefault="00A24FB1" w:rsidP="00A24FB1">
      <w:pPr>
        <w:bidi/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عن طريق مفهوم ال </w:t>
      </w:r>
      <w:r w:rsidRPr="0003082E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API </w:t>
      </w:r>
    </w:p>
    <w:p w14:paraId="4CC4589D" w14:textId="23886145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0F7C46AB" w14:textId="2B3805D1" w:rsidR="00A24FB1" w:rsidRPr="00A24FB1" w:rsidRDefault="00A24FB1" w:rsidP="00A24FB1">
      <w:pPr>
        <w:bidi/>
        <w:rPr>
          <w:b/>
          <w:bCs/>
          <w:color w:val="00C1C7" w:themeColor="accent2"/>
          <w:sz w:val="40"/>
          <w:szCs w:val="40"/>
          <w:rtl/>
        </w:rPr>
      </w:pPr>
      <w:r w:rsidRPr="00A24FB1">
        <w:rPr>
          <w:rFonts w:hint="cs"/>
          <w:b/>
          <w:bCs/>
          <w:color w:val="00C1C7" w:themeColor="accent2"/>
          <w:sz w:val="40"/>
          <w:szCs w:val="40"/>
          <w:rtl/>
        </w:rPr>
        <w:t>التقنيات ولغة البرمجة المستخدمة في المشروع:</w:t>
      </w:r>
    </w:p>
    <w:p w14:paraId="42EFE3B4" w14:textId="77777777" w:rsidR="00A24FB1" w:rsidRPr="00A24FB1" w:rsidRDefault="00A24FB1" w:rsidP="00A24FB1">
      <w:pPr>
        <w:pStyle w:val="ListParagraph"/>
        <w:numPr>
          <w:ilvl w:val="0"/>
          <w:numId w:val="2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لغة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Dart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 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معى إطار العمل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Flutter</w:t>
      </w:r>
    </w:p>
    <w:p w14:paraId="50355CC2" w14:textId="0D95B290" w:rsidR="00F35524" w:rsidRPr="00A24FB1" w:rsidRDefault="00A24FB1" w:rsidP="00A24FB1">
      <w:pPr>
        <w:pStyle w:val="ListParagraph"/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هذا ما يخص موضوع ال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Front-End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 </w:t>
      </w:r>
    </w:p>
    <w:p w14:paraId="5703783B" w14:textId="77777777" w:rsidR="00A24FB1" w:rsidRPr="00A24FB1" w:rsidRDefault="00A24FB1" w:rsidP="00A24FB1">
      <w:pPr>
        <w:pStyle w:val="ListParagraph"/>
        <w:numPr>
          <w:ilvl w:val="0"/>
          <w:numId w:val="2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لغة البرمجة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PHP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 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معى قاعدة البيانات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MYSQL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 </w:t>
      </w:r>
    </w:p>
    <w:p w14:paraId="1BAE4765" w14:textId="08D0E89B" w:rsidR="00A24FB1" w:rsidRDefault="00A24FB1" w:rsidP="00A24FB1">
      <w:pPr>
        <w:pStyle w:val="ListParagraph"/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وهذا ما يخص موضوع ال </w:t>
      </w:r>
      <w:r w:rsidRPr="00A24FB1">
        <w:rPr>
          <w:rFonts w:ascii="Segoe UI Semibold" w:hAnsi="Segoe UI Semibold" w:cs="Segoe UI Semibold"/>
          <w:b/>
          <w:bCs/>
          <w:color w:val="000000" w:themeColor="text1"/>
          <w:sz w:val="30"/>
          <w:szCs w:val="30"/>
        </w:rPr>
        <w:t>Back-End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  <w:t xml:space="preserve"> </w:t>
      </w:r>
    </w:p>
    <w:p w14:paraId="517824B3" w14:textId="77777777" w:rsidR="00A24FB1" w:rsidRPr="00A24FB1" w:rsidRDefault="00A24FB1" w:rsidP="00A24FB1">
      <w:pPr>
        <w:pStyle w:val="ListParagraph"/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642CDD9E" w14:textId="74458CD0" w:rsidR="00A24FB1" w:rsidRPr="00845EA4" w:rsidRDefault="00845EA4" w:rsidP="00A24FB1">
      <w:pPr>
        <w:bidi/>
        <w:rPr>
          <w:b/>
          <w:bCs/>
          <w:color w:val="00C1C7" w:themeColor="accent2"/>
          <w:sz w:val="40"/>
          <w:szCs w:val="40"/>
          <w:rtl/>
        </w:rPr>
      </w:pPr>
      <w:r w:rsidRPr="00845EA4">
        <w:rPr>
          <w:rFonts w:hint="cs"/>
          <w:b/>
          <w:bCs/>
          <w:color w:val="00C1C7" w:themeColor="accent2"/>
          <w:sz w:val="40"/>
          <w:szCs w:val="40"/>
          <w:rtl/>
        </w:rPr>
        <w:t>محتوى التطبيق:</w:t>
      </w:r>
    </w:p>
    <w:p w14:paraId="5875ADC2" w14:textId="001E2E54" w:rsidR="00845EA4" w:rsidRPr="00845EA4" w:rsidRDefault="00845EA4" w:rsidP="00845EA4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يتكون التطبيق من واجهة تعريفية او بما يسمى </w:t>
      </w:r>
      <w:r w:rsidRPr="00845EA4">
        <w:rPr>
          <w:rFonts w:ascii="Segoe UI Semibold" w:hAnsi="Segoe UI Semibold" w:cs="Segoe UI Semibold"/>
          <w:color w:val="000000" w:themeColor="text1"/>
          <w:sz w:val="30"/>
          <w:szCs w:val="30"/>
        </w:rPr>
        <w:t>Splash Screen</w:t>
      </w: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فيها صورة</w:t>
      </w:r>
    </w:p>
    <w:p w14:paraId="3B3D5359" w14:textId="37AF288E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علم الجمهورية اليمنية مما يعطي معلومات على ان التطبيق تم تطويره من مجموعة من المبرمجين اليمنين.</w:t>
      </w:r>
    </w:p>
    <w:p w14:paraId="65CF3D9B" w14:textId="5A7B45C3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158B321B" w14:textId="011BF8A2" w:rsidR="00845EA4" w:rsidRPr="00845EA4" w:rsidRDefault="00845EA4" w:rsidP="00845EA4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توجد شاشة انشاء حساب في التطبيق لاي مستخدم يريد استخدم التطبيق</w:t>
      </w:r>
    </w:p>
    <w:p w14:paraId="291E012C" w14:textId="2892479F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عن طريق هذه الشاشة سوف تتمكن من انشاء حساب الإلكتروني خاص بك</w:t>
      </w:r>
    </w:p>
    <w:p w14:paraId="0AE2AE2F" w14:textId="708B68FE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يمكنك من تسجيل الدخول الى التطبيق عن طريقة.</w:t>
      </w:r>
    </w:p>
    <w:p w14:paraId="2F47DAF3" w14:textId="77777777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0A31CF4A" w14:textId="77777777" w:rsidR="00845EA4" w:rsidRPr="00845EA4" w:rsidRDefault="00845EA4" w:rsidP="00845EA4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توجد شاشة تسجيل الدخول عن طريقها تتمكن من الدخول الى التطبيق</w:t>
      </w:r>
    </w:p>
    <w:p w14:paraId="1CA40387" w14:textId="77777777" w:rsidR="00845EA4" w:rsidRP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وبداء العمل عليه ومشاركة الصور الخاص بك معى الاشخاص الاخرين ورؤية</w:t>
      </w:r>
    </w:p>
    <w:p w14:paraId="1969D670" w14:textId="181CF0C7" w:rsidR="00845EA4" w:rsidRDefault="00845EA4" w:rsidP="00845EA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845EA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الصور التي يتم نشرها من قبل كل مستخدم من مستخدمين التطبيق.</w:t>
      </w:r>
    </w:p>
    <w:p w14:paraId="169BE008" w14:textId="77777777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0367F117" w14:textId="46B716C2" w:rsidR="00845EA4" w:rsidRPr="00E459D6" w:rsidRDefault="00851419" w:rsidP="00E459D6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بعدها يتم الانتقال الى الشاشة الرئيسية في التطبيق التي يتم عرض كل صور</w:t>
      </w:r>
    </w:p>
    <w:p w14:paraId="057491A4" w14:textId="1224B851" w:rsidR="00851419" w:rsidRDefault="00851419" w:rsidP="00851419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المستخدمين فيها وإذا كانت قاعدة البيانات فارغة أي لا يوجد فيها صور</w:t>
      </w:r>
    </w:p>
    <w:p w14:paraId="6D7315BF" w14:textId="77777777" w:rsidR="00851419" w:rsidRDefault="00851419" w:rsidP="00851419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سيتم عرض صورة توضيحية معى نص يوضع للمستخدم انه لا توجد صور قد تم رفعها</w:t>
      </w:r>
    </w:p>
    <w:p w14:paraId="4D96576B" w14:textId="25BFB13A" w:rsidR="00851419" w:rsidRDefault="00851419" w:rsidP="00851419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الى قاعدة البيانات.</w:t>
      </w:r>
    </w:p>
    <w:p w14:paraId="45FEC195" w14:textId="0EA6787B" w:rsidR="00851419" w:rsidRDefault="00851419" w:rsidP="00851419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2368C70D" w14:textId="05A8F254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3D652143" w14:textId="6BB9C946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516B7CA3" w14:textId="77777777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3632D466" w14:textId="0CCF49A8" w:rsidR="00851419" w:rsidRPr="00E459D6" w:rsidRDefault="00851419" w:rsidP="00A24FB1">
      <w:pPr>
        <w:pStyle w:val="ListParagraph"/>
        <w:numPr>
          <w:ilvl w:val="0"/>
          <w:numId w:val="1"/>
        </w:numPr>
        <w:bidi/>
        <w:jc w:val="both"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يوجد زر من خلال الضغط علية يتم الانتقال الشاشة رفع الصور التي تتكون من صورة</w:t>
      </w:r>
    </w:p>
    <w:p w14:paraId="6CA4E527" w14:textId="74EE47CD" w:rsidR="00851419" w:rsidRDefault="00851419" w:rsidP="00A24FB1">
      <w:pPr>
        <w:bidi/>
        <w:jc w:val="both"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تعريفية بشاشة و2 من حقول الادخال</w:t>
      </w:r>
    </w:p>
    <w:p w14:paraId="07497339" w14:textId="2BFA1E94" w:rsidR="00851419" w:rsidRDefault="00851419" w:rsidP="00A24FB1">
      <w:pPr>
        <w:bidi/>
        <w:jc w:val="both"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الحقل الاول يتم ادخال اسم صاحب الصورة</w:t>
      </w:r>
    </w:p>
    <w:p w14:paraId="3573E8A9" w14:textId="3001A369" w:rsidR="00851419" w:rsidRDefault="00851419" w:rsidP="00A24FB1">
      <w:pPr>
        <w:bidi/>
        <w:jc w:val="both"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الحقل الثاني يتم ادخال وصف للصورة</w:t>
      </w:r>
    </w:p>
    <w:p w14:paraId="6D447562" w14:textId="7658190A" w:rsidR="00851419" w:rsidRDefault="00851419" w:rsidP="00851419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2CC58DA5" w14:textId="50C003F0" w:rsidR="00851419" w:rsidRPr="00E459D6" w:rsidRDefault="00851419" w:rsidP="00E459D6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كما يوجد 2من ازرار التنفيذ </w:t>
      </w:r>
    </w:p>
    <w:p w14:paraId="54018C26" w14:textId="617649B0" w:rsidR="00851419" w:rsidRDefault="00851419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الزر او ال </w:t>
      </w:r>
      <w:r w:rsidRPr="00E459D6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Button </w:t>
      </w:r>
      <w:r w:rsidRPr="00E459D6">
        <w:rPr>
          <w:rFonts w:ascii="Segoe UI Semibold" w:hAnsi="Segoe UI Semibold" w:cs="Segoe UI Semibold" w:hint="cs"/>
          <w:color w:val="00C1C7" w:themeColor="accent2"/>
          <w:sz w:val="30"/>
          <w:szCs w:val="30"/>
          <w:rtl/>
        </w:rPr>
        <w:t xml:space="preserve">الاول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يتم من خلال الضغط علية ظهور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>Bottom Sheet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تتكون</w:t>
      </w:r>
    </w:p>
    <w:p w14:paraId="63C6039A" w14:textId="11F5E212" w:rsidR="00E459D6" w:rsidRDefault="00851419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من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ايقونتين </w:t>
      </w:r>
      <w:r w:rsidRPr="00E459D6">
        <w:rPr>
          <w:rFonts w:ascii="Segoe UI Semibold" w:hAnsi="Segoe UI Semibold" w:cs="Segoe UI Semibold" w:hint="cs"/>
          <w:color w:val="595959" w:themeColor="text1" w:themeTint="A6"/>
          <w:sz w:val="30"/>
          <w:szCs w:val="30"/>
          <w:rtl/>
        </w:rPr>
        <w:t xml:space="preserve">الايقونة الاولى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عند الضغط عليها سوف يتم فتح المستعرض الخاص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بالهاتف وبهذا يستطيع المستخدم من اختيار الصور التي يريد مشاركتها وهنا تم عمل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تحسين تجربة المستخدم من خلال 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إذا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تم اختيار الصورة 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بالفعل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من الهاتف سوف يتم تغير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حالة 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ال </w:t>
      </w:r>
      <w:r w:rsidR="00E459D6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Button </w:t>
      </w:r>
      <w:r w:rsidR="00E459D6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عن طريق تغير لونه الافتراضي وتغير النص الخاص بزر لكي يتمكن المستخدم من المعرفة هل تم اختيار صورة بالفعل ام لا</w:t>
      </w:r>
    </w:p>
    <w:p w14:paraId="6B3E34E6" w14:textId="59F428B8" w:rsidR="00E459D6" w:rsidRDefault="00E459D6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ام </w:t>
      </w:r>
      <w:r w:rsidRPr="00E459D6">
        <w:rPr>
          <w:rFonts w:ascii="Segoe UI Semibold" w:hAnsi="Segoe UI Semibold" w:cs="Segoe UI Semibold" w:hint="cs"/>
          <w:color w:val="595959" w:themeColor="text1" w:themeTint="A6"/>
          <w:sz w:val="30"/>
          <w:szCs w:val="30"/>
          <w:rtl/>
        </w:rPr>
        <w:t xml:space="preserve">الايقونة الثانية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عند الضغط عليها سوف يتم فتح الكاميرة الخاصة بالهاتف ويمكنك من التقاط الصورة مباشرة ومشاركتها في التطبيق</w:t>
      </w:r>
    </w:p>
    <w:p w14:paraId="782C9234" w14:textId="77777777" w:rsidR="00E459D6" w:rsidRDefault="00E459D6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الزر او</w:t>
      </w:r>
      <w:r w:rsidRPr="00E459D6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Button </w:t>
      </w:r>
      <w:r w:rsidRPr="00E459D6">
        <w:rPr>
          <w:rFonts w:ascii="Segoe UI Semibold" w:hAnsi="Segoe UI Semibold" w:cs="Segoe UI Semibold" w:hint="cs"/>
          <w:color w:val="00C1C7" w:themeColor="accent2"/>
          <w:sz w:val="30"/>
          <w:szCs w:val="30"/>
          <w:rtl/>
        </w:rPr>
        <w:t xml:space="preserve">الثاني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سوف تستطيع من خلاله رفع الصورة الى ال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Server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الخاص</w:t>
      </w:r>
    </w:p>
    <w:p w14:paraId="6E41BB80" w14:textId="2EE75BB3" w:rsidR="00E459D6" w:rsidRDefault="00E459D6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بالتطبيق كما يوجد بعض الاحتياطات عند رفع الصورة في حقول الادخال وازرار التنفيذ</w:t>
      </w:r>
    </w:p>
    <w:p w14:paraId="199D2DD8" w14:textId="77777777" w:rsidR="00E459D6" w:rsidRDefault="00E459D6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حتى لا يحدث أي خطاء غير متوقع.</w:t>
      </w:r>
    </w:p>
    <w:p w14:paraId="4ADD7761" w14:textId="77777777" w:rsidR="00E459D6" w:rsidRDefault="00E459D6" w:rsidP="00E459D6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197DEFA7" w14:textId="77777777" w:rsidR="00E459D6" w:rsidRPr="00CD3B1E" w:rsidRDefault="00E459D6" w:rsidP="00CD3B1E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وعند رفع الصورة سوف يتم اظهار ايقونة التحميل الى حين اكتمال الرفع سوف يتم</w:t>
      </w:r>
    </w:p>
    <w:p w14:paraId="654159E0" w14:textId="77777777" w:rsidR="00CD3B1E" w:rsidRDefault="00E459D6" w:rsidP="00E459D6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الرجوع الى الشاشة الاساسية </w:t>
      </w:r>
      <w:r w:rsid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واظهار الصور التي تم رفها وهكذا تستمر عملية الرفع.</w:t>
      </w:r>
    </w:p>
    <w:p w14:paraId="09559BED" w14:textId="77777777" w:rsidR="00CD3B1E" w:rsidRDefault="00CD3B1E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7A8C5177" w14:textId="77777777" w:rsidR="00CD3B1E" w:rsidRPr="00CD3B1E" w:rsidRDefault="00CD3B1E" w:rsidP="00CD3B1E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تم استخدام ال </w:t>
      </w:r>
      <w:r w:rsidRPr="00CD3B1E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Grid View </w:t>
      </w: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لعرض الصور بشكل جذاب وجميل في التطبيق</w:t>
      </w:r>
    </w:p>
    <w:p w14:paraId="62564E48" w14:textId="401994E5" w:rsidR="00851419" w:rsidRDefault="00CD3B1E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عن طريق استخدام معادلة حسابية بسيطة لعرضها بشكل احترافي</w:t>
      </w:r>
    </w:p>
    <w:p w14:paraId="75A81EA4" w14:textId="4DAC6866" w:rsidR="00CD3B1E" w:rsidRDefault="00CD3B1E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3CA5019A" w14:textId="5B42B093" w:rsidR="00CD3B1E" w:rsidRPr="00CD3B1E" w:rsidRDefault="00CD3B1E" w:rsidP="00CD3B1E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كما تم انشاء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>Class</w:t>
      </w:r>
      <w:r w:rsidRPr="00CD3B1E">
        <w:rPr>
          <w:rFonts w:ascii="Segoe UI Semibold" w:hAnsi="Segoe UI Semibold" w:cs="Segoe UI Semibold"/>
          <w:sz w:val="30"/>
          <w:szCs w:val="30"/>
        </w:rPr>
        <w:t xml:space="preserve"> </w:t>
      </w: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مهم جدا في المشروع وهو كلاس التعامل معى الاخطاء</w:t>
      </w:r>
    </w:p>
    <w:p w14:paraId="20A6A4EB" w14:textId="75F0D22A" w:rsidR="00CD3B1E" w:rsidRDefault="00CD3B1E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في التطبيق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ويسمى </w:t>
      </w:r>
      <w:r w:rsidRPr="00CD3B1E">
        <w:rPr>
          <w:rFonts w:ascii="Segoe UI Semibold" w:hAnsi="Segoe UI Semibold" w:cs="Segoe UI Semibold"/>
          <w:color w:val="00C1C7" w:themeColor="accent2"/>
          <w:sz w:val="30"/>
          <w:szCs w:val="30"/>
        </w:rPr>
        <w:t>Exception Handler</w:t>
      </w:r>
      <w:r w:rsidRPr="00CD3B1E">
        <w:rPr>
          <w:rFonts w:ascii="Segoe UI Semibold" w:hAnsi="Segoe UI Semibold" w:cs="Segoe UI Semibold" w:hint="cs"/>
          <w:color w:val="00C1C7" w:themeColor="accent2"/>
          <w:sz w:val="30"/>
          <w:szCs w:val="30"/>
          <w:rtl/>
        </w:rPr>
        <w:t xml:space="preserve"> </w:t>
      </w: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وها بسبب ان التطبيق يعمل من خلال الاتصال بالأنترنت وغيرها من الاسباب وبهذا سوف يتم معالجة الاخطاء الشائعة من خلال اظهار شاشة منبثقة تسمى </w:t>
      </w:r>
      <w:r w:rsidRPr="00CD3B1E">
        <w:rPr>
          <w:rFonts w:ascii="Segoe UI Semibold" w:hAnsi="Segoe UI Semibold" w:cs="Segoe UI Semibold"/>
          <w:color w:val="000000" w:themeColor="text1"/>
          <w:sz w:val="30"/>
          <w:szCs w:val="30"/>
        </w:rPr>
        <w:t>Dialog</w:t>
      </w:r>
      <w:r w:rsidRPr="00CD3B1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يتم اظهار فيها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رسالة ما سبب الخطاء المتوقع وبهذا يتم تحسين تجربة المستخدم وتقليل الاخطاء.</w:t>
      </w:r>
    </w:p>
    <w:p w14:paraId="32BB9696" w14:textId="618CBFBF" w:rsidR="00A24FB1" w:rsidRDefault="00A24FB1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</w:p>
    <w:p w14:paraId="6FA4F89F" w14:textId="66877185" w:rsidR="00A24FB1" w:rsidRPr="00A24FB1" w:rsidRDefault="00A24FB1" w:rsidP="00A24FB1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A24FB1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كما يوجد </w:t>
      </w:r>
      <w:r w:rsidRPr="00A24FB1"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Class </w:t>
      </w:r>
      <w:r w:rsidRPr="00A24FB1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يخص موضوع ال </w:t>
      </w:r>
      <w:r w:rsidRPr="00A24FB1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UI </w:t>
      </w:r>
      <w:r w:rsidRPr="00A24FB1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وهو كلاس يتم استخدامه إذا كان الانترنت</w:t>
      </w:r>
    </w:p>
    <w:p w14:paraId="1124FD78" w14:textId="578AE6F7" w:rsidR="00A24FB1" w:rsidRDefault="00A24FB1" w:rsidP="00A24FB1">
      <w:pPr>
        <w:bidi/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بطيء يتم اظهار حاويات تصميمية بنفس الحاويات الأساسية للمنشور.</w:t>
      </w:r>
    </w:p>
    <w:p w14:paraId="6A24B24D" w14:textId="1CD919E1" w:rsidR="00CD3B1E" w:rsidRDefault="00CD3B1E" w:rsidP="00CD3B1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446ED5EF" w14:textId="3F199780" w:rsidR="0003082E" w:rsidRPr="0003082E" w:rsidRDefault="0003082E" w:rsidP="0003082E">
      <w:pPr>
        <w:bidi/>
        <w:rPr>
          <w:b/>
          <w:bCs/>
          <w:color w:val="00C1C7" w:themeColor="accent2"/>
          <w:sz w:val="36"/>
          <w:szCs w:val="36"/>
          <w:rtl/>
        </w:rPr>
      </w:pPr>
      <w:r w:rsidRPr="0003082E">
        <w:rPr>
          <w:rFonts w:hint="cs"/>
          <w:b/>
          <w:bCs/>
          <w:color w:val="00C1C7" w:themeColor="accent2"/>
          <w:sz w:val="36"/>
          <w:szCs w:val="36"/>
          <w:rtl/>
        </w:rPr>
        <w:t xml:space="preserve">المشاكل التي وجهتنا عن انشاء المشروع: </w:t>
      </w:r>
    </w:p>
    <w:p w14:paraId="53D5D6C0" w14:textId="51B6B3C4" w:rsidR="0003082E" w:rsidRPr="0003082E" w:rsidRDefault="0003082E" w:rsidP="0003082E">
      <w:pPr>
        <w:pStyle w:val="ListParagraph"/>
        <w:numPr>
          <w:ilvl w:val="0"/>
          <w:numId w:val="3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03082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عدم القدرة على التحكم بموضوع رفع الصورة ووصولها الى </w:t>
      </w:r>
      <w:r w:rsidRPr="0003082E">
        <w:rPr>
          <w:rFonts w:ascii="Segoe UI Semibold" w:hAnsi="Segoe UI Semibold" w:cs="Segoe UI Semibold"/>
          <w:color w:val="000000" w:themeColor="text1"/>
          <w:sz w:val="30"/>
          <w:szCs w:val="30"/>
        </w:rPr>
        <w:t>Administrator</w:t>
      </w:r>
      <w:r w:rsidRPr="0003082E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لكي</w:t>
      </w:r>
    </w:p>
    <w:p w14:paraId="18924505" w14:textId="7E2A3298" w:rsidR="0003082E" w:rsidRDefault="0003082E" w:rsidP="0003082E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يتمكن من الموافقة على رفع الصورة ام لا المشكلة هنا انه ليس من الصعب عمل</w:t>
      </w:r>
    </w:p>
    <w:p w14:paraId="48120E71" w14:textId="682C9590" w:rsidR="0003082E" w:rsidRDefault="0003082E" w:rsidP="0003082E">
      <w:pPr>
        <w:bidi/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هذا الشي وانما كيفية المفهوم الذي ينطبق علية الفكرة ليست لدينا استاذي؟</w:t>
      </w:r>
    </w:p>
    <w:p w14:paraId="499B7E98" w14:textId="6ADF0B44" w:rsidR="00A24FB1" w:rsidRDefault="00656A24" w:rsidP="00A24FB1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معى انه تم انشاء كود التعامل معى المشكلة في ال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>PHP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 ولاكن لم نستطيع من التعامل</w:t>
      </w:r>
    </w:p>
    <w:p w14:paraId="4DA9F9E8" w14:textId="4E854215" w:rsidR="00656A24" w:rsidRDefault="00656A24" w:rsidP="00656A24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معه في ال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>Flutter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.</w:t>
      </w:r>
    </w:p>
    <w:p w14:paraId="6944FE30" w14:textId="05061335" w:rsidR="00656A24" w:rsidRDefault="00656A24" w:rsidP="00656A24">
      <w:pPr>
        <w:bidi/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 w:hint="cs"/>
          <w:noProof/>
          <w:color w:val="000000" w:themeColor="text1"/>
          <w:sz w:val="30"/>
          <w:szCs w:val="30"/>
          <w:rtl/>
          <w:lang w:val="ar-SA"/>
        </w:rPr>
        <w:drawing>
          <wp:inline distT="0" distB="0" distL="0" distR="0" wp14:anchorId="551B97B8" wp14:editId="47CEBAEC">
            <wp:extent cx="6857626" cy="240453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2-06-26_02-26-5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980" cy="24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B638" w14:textId="77777777" w:rsidR="00656A24" w:rsidRDefault="00656A24" w:rsidP="00A24FB1">
      <w:pPr>
        <w:bidi/>
        <w:rPr>
          <w:b/>
          <w:bCs/>
          <w:color w:val="00C1C7" w:themeColor="accent2"/>
          <w:sz w:val="36"/>
          <w:szCs w:val="36"/>
          <w:rtl/>
        </w:rPr>
      </w:pPr>
    </w:p>
    <w:p w14:paraId="2A8B2F3E" w14:textId="6D7DDB06" w:rsidR="00656A24" w:rsidRDefault="00656A24" w:rsidP="00656A24">
      <w:pPr>
        <w:bidi/>
        <w:rPr>
          <w:b/>
          <w:bCs/>
          <w:color w:val="00C1C7" w:themeColor="accent2"/>
          <w:sz w:val="36"/>
          <w:szCs w:val="36"/>
          <w:rtl/>
        </w:rPr>
      </w:pPr>
      <w:r>
        <w:rPr>
          <w:b/>
          <w:bCs/>
          <w:noProof/>
          <w:color w:val="00C1C7" w:themeColor="accent2"/>
          <w:sz w:val="36"/>
          <w:szCs w:val="36"/>
          <w:rtl/>
          <w:lang w:val="ar-SA"/>
        </w:rPr>
        <w:drawing>
          <wp:inline distT="0" distB="0" distL="0" distR="0" wp14:anchorId="543CA72A" wp14:editId="1A20DB69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2-06-26_02-26-5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DF2" w14:textId="104870AA" w:rsidR="0003082E" w:rsidRPr="00656A24" w:rsidRDefault="0003082E" w:rsidP="00656A24">
      <w:pPr>
        <w:bidi/>
        <w:rPr>
          <w:rFonts w:ascii="Segoe UI Semibold" w:hAnsi="Segoe UI Semibold" w:cs="Segoe UI Semibold" w:hint="cs"/>
          <w:color w:val="000000" w:themeColor="text1"/>
          <w:sz w:val="36"/>
          <w:szCs w:val="36"/>
          <w:rtl/>
        </w:rPr>
      </w:pPr>
      <w:r w:rsidRPr="0003082E">
        <w:rPr>
          <w:rFonts w:hint="cs"/>
          <w:b/>
          <w:bCs/>
          <w:color w:val="00C1C7" w:themeColor="accent2"/>
          <w:sz w:val="36"/>
          <w:szCs w:val="36"/>
          <w:rtl/>
        </w:rPr>
        <w:lastRenderedPageBreak/>
        <w:t xml:space="preserve">قاعدة البيانات واستخدام </w:t>
      </w:r>
      <w:r w:rsidRPr="0003082E">
        <w:rPr>
          <w:b/>
          <w:bCs/>
          <w:color w:val="00C1C7" w:themeColor="accent2"/>
          <w:sz w:val="36"/>
          <w:szCs w:val="36"/>
        </w:rPr>
        <w:t>Domain</w:t>
      </w:r>
      <w:r w:rsidRPr="0003082E">
        <w:rPr>
          <w:rFonts w:hint="cs"/>
          <w:b/>
          <w:bCs/>
          <w:color w:val="00C1C7" w:themeColor="accent2"/>
          <w:sz w:val="36"/>
          <w:szCs w:val="36"/>
          <w:rtl/>
        </w:rPr>
        <w:t xml:space="preserve"> واستضافة </w:t>
      </w:r>
      <w:r w:rsidRPr="0003082E">
        <w:rPr>
          <w:b/>
          <w:bCs/>
          <w:color w:val="00C1C7" w:themeColor="accent2"/>
          <w:sz w:val="36"/>
          <w:szCs w:val="36"/>
        </w:rPr>
        <w:t>Host</w:t>
      </w:r>
      <w:r w:rsidRPr="0003082E">
        <w:rPr>
          <w:rFonts w:hint="cs"/>
          <w:b/>
          <w:bCs/>
          <w:color w:val="00C1C7" w:themeColor="accent2"/>
          <w:sz w:val="36"/>
          <w:szCs w:val="36"/>
          <w:rtl/>
        </w:rPr>
        <w:t xml:space="preserve"> للمشروع:</w:t>
      </w:r>
    </w:p>
    <w:p w14:paraId="3A266453" w14:textId="70298782" w:rsidR="0003082E" w:rsidRDefault="0003082E" w:rsidP="005A2FD5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تم استخدام 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Host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 xml:space="preserve">مجاني للمشروع من موقع </w:t>
      </w:r>
      <w:r w:rsidRPr="0003082E">
        <w:rPr>
          <w:rFonts w:ascii="Segoe UI Semibold" w:hAnsi="Segoe UI Semibold" w:cs="Segoe UI Semibold"/>
          <w:color w:val="00C1C7" w:themeColor="accent2"/>
          <w:sz w:val="30"/>
          <w:szCs w:val="30"/>
        </w:rPr>
        <w:t>000WebHost</w:t>
      </w:r>
      <w:r w:rsidRPr="0003082E">
        <w:rPr>
          <w:rFonts w:ascii="Segoe UI Semibold" w:hAnsi="Segoe UI Semibold" w:cs="Segoe UI Semibold" w:hint="cs"/>
          <w:color w:val="00C1C7" w:themeColor="accent2"/>
          <w:sz w:val="30"/>
          <w:szCs w:val="30"/>
          <w:rtl/>
        </w:rPr>
        <w:t xml:space="preserve">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لتجربته عند الارتباط في انترنت حقيقي</w:t>
      </w:r>
      <w:r>
        <w:rPr>
          <w:rFonts w:ascii="Segoe UI Semibold" w:hAnsi="Segoe UI Semibold" w:cs="Segoe UI Semibold"/>
          <w:color w:val="000000" w:themeColor="text1"/>
          <w:sz w:val="30"/>
          <w:szCs w:val="30"/>
        </w:rPr>
        <w:t xml:space="preserve"> </w:t>
      </w:r>
      <w:r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وليس على سيرفر محلي</w:t>
      </w:r>
    </w:p>
    <w:p w14:paraId="04408097" w14:textId="77777777" w:rsidR="005A2FD5" w:rsidRDefault="005A2FD5" w:rsidP="005A2FD5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</w:p>
    <w:p w14:paraId="3C7B53B5" w14:textId="48B8479B" w:rsidR="007733DD" w:rsidRDefault="007733DD" w:rsidP="005A2FD5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>
        <w:rPr>
          <w:rFonts w:ascii="Segoe UI Semibold" w:hAnsi="Segoe UI Semibold" w:cs="Segoe UI Semibold" w:hint="cs"/>
          <w:noProof/>
          <w:color w:val="000000" w:themeColor="text1"/>
          <w:sz w:val="30"/>
          <w:szCs w:val="30"/>
          <w:rtl/>
          <w:lang w:val="ar-SA"/>
        </w:rPr>
        <w:drawing>
          <wp:inline distT="0" distB="0" distL="0" distR="0" wp14:anchorId="144F1FA1" wp14:editId="0DB021E4">
            <wp:extent cx="68580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redScreensho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6CBB" w14:textId="0892277B" w:rsidR="007733DD" w:rsidRPr="00845EA4" w:rsidRDefault="007733DD" w:rsidP="007733DD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>
        <w:rPr>
          <w:rFonts w:ascii="Segoe UI Semibold" w:hAnsi="Segoe UI Semibold" w:cs="Segoe UI Semibold"/>
          <w:noProof/>
          <w:color w:val="000000" w:themeColor="text1"/>
          <w:sz w:val="30"/>
          <w:szCs w:val="30"/>
          <w:rtl/>
          <w:lang w:val="ar-SA"/>
        </w:rPr>
        <w:drawing>
          <wp:inline distT="0" distB="0" distL="0" distR="0" wp14:anchorId="6A0152ED" wp14:editId="163E301C">
            <wp:extent cx="68580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dScreenshot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C11" w14:textId="37C5093A" w:rsidR="00845EA4" w:rsidRPr="00F35524" w:rsidRDefault="00845EA4" w:rsidP="00845EA4">
      <w:pPr>
        <w:bidi/>
        <w:rPr>
          <w:rFonts w:ascii="Segoe UI Semibold" w:hAnsi="Segoe UI Semibold" w:cs="Segoe UI Semibold" w:hint="cs"/>
          <w:color w:val="000000" w:themeColor="text1"/>
          <w:sz w:val="34"/>
          <w:szCs w:val="34"/>
          <w:rtl/>
        </w:rPr>
      </w:pPr>
    </w:p>
    <w:p w14:paraId="0F5E7BBE" w14:textId="7F83AF33" w:rsidR="007733DD" w:rsidRDefault="007733DD" w:rsidP="005A2FD5">
      <w:pPr>
        <w:bidi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656A2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lastRenderedPageBreak/>
        <w:t xml:space="preserve">قاعدة البيانات التي تم انشائها من خلال الاستضافة المجانية في موقع </w:t>
      </w:r>
      <w:r w:rsidRPr="00656A24">
        <w:rPr>
          <w:rFonts w:ascii="Segoe UI Semibold" w:hAnsi="Segoe UI Semibold" w:cs="Segoe UI Semibold"/>
          <w:color w:val="00C1C7" w:themeColor="accent2"/>
          <w:sz w:val="30"/>
          <w:szCs w:val="30"/>
        </w:rPr>
        <w:t>000WebHost</w:t>
      </w:r>
      <w:r w:rsidRPr="00656A24">
        <w:rPr>
          <w:rFonts w:ascii="Segoe UI Semibold" w:hAnsi="Segoe UI Semibold" w:cs="Segoe UI Semibold" w:hint="cs"/>
          <w:color w:val="00C1C7" w:themeColor="accent2"/>
          <w:sz w:val="30"/>
          <w:szCs w:val="30"/>
          <w:rtl/>
        </w:rPr>
        <w:t xml:space="preserve"> </w:t>
      </w:r>
      <w:r w:rsidRPr="00656A24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التي تحتوي على التالي</w:t>
      </w:r>
      <w:r w:rsidR="00656A24">
        <w:rPr>
          <w:rFonts w:ascii="Segoe UI Semibold" w:hAnsi="Segoe UI Semibold" w:cs="Segoe UI Semibold"/>
          <w:color w:val="000000" w:themeColor="text1"/>
          <w:sz w:val="30"/>
          <w:szCs w:val="30"/>
        </w:rPr>
        <w:t>:</w:t>
      </w:r>
    </w:p>
    <w:p w14:paraId="79E537E0" w14:textId="77777777" w:rsidR="005A2FD5" w:rsidRPr="00656A24" w:rsidRDefault="005A2FD5" w:rsidP="005A2FD5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</w:p>
    <w:p w14:paraId="36AF112D" w14:textId="4CD9EC2C" w:rsidR="007733DD" w:rsidRPr="00656A24" w:rsidRDefault="007733DD" w:rsidP="00656A24">
      <w:pPr>
        <w:jc w:val="both"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656A24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Database Name --&gt;   </w:t>
      </w:r>
      <w:r w:rsidRPr="00656A24">
        <w:rPr>
          <w:rFonts w:ascii="Segoe UI Semibold" w:hAnsi="Segoe UI Semibold" w:cs="Segoe UI Semibold"/>
          <w:color w:val="000000" w:themeColor="text1"/>
          <w:sz w:val="30"/>
          <w:szCs w:val="30"/>
        </w:rPr>
        <w:t>id18754454_yemengalla</w:t>
      </w:r>
    </w:p>
    <w:p w14:paraId="2DC2A1DA" w14:textId="274F44DD" w:rsidR="007733DD" w:rsidRDefault="007733DD" w:rsidP="00656A24">
      <w:pPr>
        <w:jc w:val="both"/>
        <w:rPr>
          <w:rFonts w:ascii="Segoe UI Semibold" w:hAnsi="Segoe UI Semibold" w:cs="Segoe UI Semibold"/>
          <w:color w:val="000000" w:themeColor="text1"/>
          <w:sz w:val="30"/>
          <w:szCs w:val="30"/>
        </w:rPr>
      </w:pPr>
      <w:r w:rsidRPr="00656A24">
        <w:rPr>
          <w:rFonts w:ascii="Segoe UI Semibold" w:hAnsi="Segoe UI Semibold" w:cs="Segoe UI Semibold"/>
          <w:color w:val="00C1C7" w:themeColor="accent2"/>
          <w:sz w:val="30"/>
          <w:szCs w:val="30"/>
        </w:rPr>
        <w:t xml:space="preserve">Database User   --&gt;    </w:t>
      </w:r>
      <w:r w:rsidRPr="00656A24">
        <w:rPr>
          <w:rFonts w:ascii="Segoe UI Semibold" w:hAnsi="Segoe UI Semibold" w:cs="Segoe UI Semibold"/>
          <w:color w:val="000000" w:themeColor="text1"/>
          <w:sz w:val="30"/>
          <w:szCs w:val="30"/>
        </w:rPr>
        <w:t>id18754454_heshamabdrahman</w:t>
      </w:r>
    </w:p>
    <w:p w14:paraId="2711AA1A" w14:textId="77777777" w:rsidR="00656A24" w:rsidRPr="00656A24" w:rsidRDefault="00656A24" w:rsidP="00656A24">
      <w:pPr>
        <w:jc w:val="both"/>
        <w:rPr>
          <w:rFonts w:ascii="Segoe UI Semibold" w:hAnsi="Segoe UI Semibold" w:cs="Segoe UI Semibold"/>
          <w:color w:val="000000" w:themeColor="text1"/>
          <w:sz w:val="30"/>
          <w:szCs w:val="30"/>
        </w:rPr>
      </w:pPr>
    </w:p>
    <w:p w14:paraId="04A98B80" w14:textId="65026B36" w:rsidR="00235655" w:rsidRPr="005A2FD5" w:rsidRDefault="00656A24" w:rsidP="005A2FD5">
      <w:pPr>
        <w:rPr>
          <w:color w:val="00C1C7" w:themeColor="accent2"/>
        </w:rPr>
      </w:pPr>
      <w:r>
        <w:rPr>
          <w:noProof/>
          <w:color w:val="00C1C7" w:themeColor="accent2"/>
        </w:rPr>
        <w:drawing>
          <wp:inline distT="0" distB="0" distL="0" distR="0" wp14:anchorId="3DED487D" wp14:editId="47379250">
            <wp:extent cx="685546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dScreenshot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424" cy="28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2D63" w14:textId="77777777" w:rsidR="00A24793" w:rsidRPr="003A798E" w:rsidRDefault="00A24793" w:rsidP="00A24793"/>
    <w:p w14:paraId="17E51BC3" w14:textId="32866EA4" w:rsidR="00A24793" w:rsidRPr="003A798E" w:rsidRDefault="005A2FD5">
      <w:r>
        <w:rPr>
          <w:noProof/>
        </w:rPr>
        <w:drawing>
          <wp:inline distT="0" distB="0" distL="0" distR="0" wp14:anchorId="6A4F6789" wp14:editId="649503BF">
            <wp:extent cx="6858000" cy="345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redScreenshot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BB8" w14:textId="43BD982B" w:rsidR="00A81248" w:rsidRDefault="00A81248"/>
    <w:p w14:paraId="5B83907F" w14:textId="614B4109" w:rsidR="005A2FD5" w:rsidRDefault="005A2FD5"/>
    <w:p w14:paraId="6A078930" w14:textId="0C748B9D" w:rsidR="005A2FD5" w:rsidRDefault="005A2FD5" w:rsidP="002B3283">
      <w:pPr>
        <w:bidi/>
        <w:rPr>
          <w:b/>
          <w:bCs/>
          <w:color w:val="00C1C7" w:themeColor="accent2"/>
          <w:sz w:val="36"/>
          <w:szCs w:val="36"/>
          <w:rtl/>
        </w:rPr>
      </w:pPr>
      <w:r w:rsidRPr="005A2FD5">
        <w:rPr>
          <w:rFonts w:hint="cs"/>
          <w:b/>
          <w:bCs/>
          <w:color w:val="00C1C7" w:themeColor="accent2"/>
          <w:sz w:val="36"/>
          <w:szCs w:val="36"/>
          <w:rtl/>
        </w:rPr>
        <w:lastRenderedPageBreak/>
        <w:t>هيكلية المشروع:</w:t>
      </w:r>
    </w:p>
    <w:p w14:paraId="4F1CF3E1" w14:textId="77777777" w:rsidR="002B3283" w:rsidRDefault="002B3283" w:rsidP="005A2FD5">
      <w:pPr>
        <w:bidi/>
        <w:rPr>
          <w:b/>
          <w:bCs/>
          <w:color w:val="00C1C7" w:themeColor="accent2"/>
          <w:sz w:val="36"/>
          <w:szCs w:val="36"/>
          <w:rtl/>
        </w:rPr>
      </w:pPr>
    </w:p>
    <w:p w14:paraId="1F4240C1" w14:textId="590CF093" w:rsidR="002B3283" w:rsidRPr="002B3283" w:rsidRDefault="005A2FD5" w:rsidP="002B3283">
      <w:pPr>
        <w:bidi/>
        <w:rPr>
          <w:b/>
          <w:bCs/>
          <w:color w:val="00C1C7" w:themeColor="accent2"/>
          <w:sz w:val="36"/>
          <w:szCs w:val="36"/>
          <w:rtl/>
        </w:rPr>
      </w:pPr>
      <w:r>
        <w:rPr>
          <w:b/>
          <w:bCs/>
          <w:noProof/>
          <w:color w:val="00C1C7" w:themeColor="accent2"/>
          <w:sz w:val="36"/>
          <w:szCs w:val="36"/>
          <w:rtl/>
          <w:lang w:val="ar-SA"/>
        </w:rPr>
        <w:drawing>
          <wp:inline distT="0" distB="0" distL="0" distR="0" wp14:anchorId="0FEE3EB0" wp14:editId="12E2E3E4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redScreenshot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5DAF" w14:textId="023AD786" w:rsidR="005A2FD5" w:rsidRDefault="002B3283">
      <w:pPr>
        <w:rPr>
          <w:rFonts w:hint="cs"/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995A008" wp14:editId="2BB3F491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redScreenshot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2CBB" w14:textId="4C66CDD6" w:rsidR="002B3283" w:rsidRPr="002B3283" w:rsidRDefault="002B3283" w:rsidP="002B3283">
      <w:pPr>
        <w:rPr>
          <w:rFonts w:hint="cs"/>
          <w:rtl/>
        </w:rPr>
      </w:pPr>
    </w:p>
    <w:p w14:paraId="44B63DE9" w14:textId="599C0591" w:rsidR="002B3283" w:rsidRDefault="002B3283" w:rsidP="00341E15">
      <w:pPr>
        <w:bidi/>
        <w:rPr>
          <w:rtl/>
        </w:rPr>
      </w:pPr>
      <w:r w:rsidRPr="002B3283">
        <w:rPr>
          <w:rFonts w:hint="cs"/>
          <w:b/>
          <w:bCs/>
          <w:color w:val="00C1C7" w:themeColor="accent2"/>
          <w:sz w:val="36"/>
          <w:szCs w:val="36"/>
          <w:rtl/>
        </w:rPr>
        <w:t>مستقبل المشروع:</w:t>
      </w:r>
    </w:p>
    <w:p w14:paraId="2ED8CE46" w14:textId="77777777" w:rsidR="002B3283" w:rsidRDefault="002B3283" w:rsidP="002B3283">
      <w:p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2B3283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إذا في عمر وعافية سوف يتم تطويره واستخدام</w:t>
      </w:r>
    </w:p>
    <w:p w14:paraId="400E1837" w14:textId="77777777" w:rsidR="002B3283" w:rsidRPr="002B3283" w:rsidRDefault="002B3283" w:rsidP="002B3283">
      <w:pPr>
        <w:pStyle w:val="ListParagraph"/>
        <w:numPr>
          <w:ilvl w:val="0"/>
          <w:numId w:val="1"/>
        </w:numPr>
        <w:bidi/>
        <w:rPr>
          <w:rFonts w:ascii="Segoe UI Semibold" w:hAnsi="Segoe UI Semibold" w:cs="Segoe UI Semibold"/>
          <w:color w:val="000000" w:themeColor="text1"/>
          <w:sz w:val="30"/>
          <w:szCs w:val="30"/>
          <w:rtl/>
        </w:rPr>
      </w:pPr>
      <w:r w:rsidRPr="002B3283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الذكاء الاصطناعي</w:t>
      </w:r>
      <w:bookmarkStart w:id="0" w:name="_GoBack"/>
      <w:bookmarkEnd w:id="0"/>
    </w:p>
    <w:p w14:paraId="12602EDA" w14:textId="77C3D61C" w:rsidR="002B3283" w:rsidRPr="002B3283" w:rsidRDefault="002B3283" w:rsidP="002B3283">
      <w:pPr>
        <w:pStyle w:val="ListParagraph"/>
        <w:numPr>
          <w:ilvl w:val="0"/>
          <w:numId w:val="1"/>
        </w:numPr>
        <w:bidi/>
        <w:rPr>
          <w:rFonts w:hint="cs"/>
          <w:rtl/>
        </w:rPr>
      </w:pPr>
      <w:r w:rsidRPr="002B3283">
        <w:rPr>
          <w:rFonts w:ascii="Segoe UI Semibold" w:hAnsi="Segoe UI Semibold" w:cs="Segoe UI Semibold" w:hint="cs"/>
          <w:color w:val="000000" w:themeColor="text1"/>
          <w:sz w:val="30"/>
          <w:szCs w:val="30"/>
          <w:rtl/>
        </w:rPr>
        <w:t>ومعالجة الصور الرقمية</w:t>
      </w:r>
    </w:p>
    <w:p w14:paraId="726D0B18" w14:textId="5C4F9812" w:rsidR="002B3283" w:rsidRPr="002B3283" w:rsidRDefault="002B3283" w:rsidP="002B3283">
      <w:pPr>
        <w:rPr>
          <w:rFonts w:hint="cs"/>
          <w:rtl/>
        </w:rPr>
      </w:pPr>
    </w:p>
    <w:p w14:paraId="7489CA38" w14:textId="651FC4D2" w:rsidR="002B3283" w:rsidRPr="002B3283" w:rsidRDefault="002B3283" w:rsidP="002B3283">
      <w:pPr>
        <w:rPr>
          <w:rFonts w:hint="cs"/>
          <w:rtl/>
        </w:rPr>
      </w:pPr>
    </w:p>
    <w:p w14:paraId="0ECE9D82" w14:textId="2F4365C7" w:rsidR="002B3283" w:rsidRPr="002B3283" w:rsidRDefault="002B3283" w:rsidP="002B3283">
      <w:pPr>
        <w:rPr>
          <w:rFonts w:hint="cs"/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7A44C6C" wp14:editId="76F130F3">
            <wp:extent cx="7010400" cy="4421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emen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9F1D" w14:textId="702F9167" w:rsidR="002B3283" w:rsidRDefault="002B3283" w:rsidP="00341E15">
      <w:pPr>
        <w:tabs>
          <w:tab w:val="left" w:pos="8192"/>
        </w:tabs>
        <w:rPr>
          <w:rtl/>
        </w:rPr>
      </w:pPr>
    </w:p>
    <w:p w14:paraId="6BEA1A25" w14:textId="77777777" w:rsidR="00341E15" w:rsidRDefault="00341E15" w:rsidP="00341E15">
      <w:pPr>
        <w:tabs>
          <w:tab w:val="left" w:pos="8192"/>
        </w:tabs>
        <w:rPr>
          <w:rtl/>
        </w:rPr>
      </w:pPr>
    </w:p>
    <w:p w14:paraId="25E1B42F" w14:textId="3BA8F105" w:rsidR="002B3283" w:rsidRPr="00341E15" w:rsidRDefault="00341E15" w:rsidP="00341E15">
      <w:pPr>
        <w:tabs>
          <w:tab w:val="left" w:pos="8192"/>
        </w:tabs>
        <w:ind w:left="1440"/>
        <w:rPr>
          <w:rFonts w:ascii="Segoe UI Semibold" w:hAnsi="Segoe UI Semibold" w:cs="Segoe UI Semibold"/>
          <w:sz w:val="36"/>
          <w:szCs w:val="36"/>
          <w:rtl/>
        </w:rPr>
      </w:pPr>
      <w:r>
        <w:rPr>
          <w:rFonts w:ascii="Segoe UI Semibold" w:hAnsi="Segoe UI Semibold" w:cs="Segoe UI Semibold" w:hint="cs"/>
          <w:rtl/>
        </w:rPr>
        <w:t>ا</w:t>
      </w:r>
      <w:r w:rsidR="002B3283" w:rsidRPr="00341E15">
        <w:rPr>
          <w:rFonts w:ascii="Segoe UI Semibold" w:hAnsi="Segoe UI Semibold" w:cs="Segoe UI Semibold"/>
          <w:sz w:val="36"/>
          <w:szCs w:val="36"/>
          <w:rtl/>
        </w:rPr>
        <w:t>عداد المشروع بواسطة الطلاب:</w:t>
      </w:r>
      <w:r>
        <w:rPr>
          <w:rFonts w:ascii="Segoe UI Semibold" w:hAnsi="Segoe UI Semibold" w:cs="Segoe UI Semibold" w:hint="cs"/>
          <w:sz w:val="36"/>
          <w:szCs w:val="36"/>
          <w:rtl/>
        </w:rPr>
        <w:t xml:space="preserve"> </w:t>
      </w:r>
    </w:p>
    <w:p w14:paraId="6ECB0178" w14:textId="172CF7D2" w:rsidR="002B3283" w:rsidRPr="00341E15" w:rsidRDefault="002B3283" w:rsidP="00341E15">
      <w:pPr>
        <w:pStyle w:val="ListParagraph"/>
        <w:numPr>
          <w:ilvl w:val="0"/>
          <w:numId w:val="4"/>
        </w:numPr>
        <w:tabs>
          <w:tab w:val="left" w:pos="8192"/>
        </w:tabs>
        <w:bidi/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</w:pPr>
      <w:r w:rsidRPr="00341E15"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  <w:t>هشام زهير السقاف</w:t>
      </w:r>
    </w:p>
    <w:p w14:paraId="332BFC45" w14:textId="15135F94" w:rsidR="002B3283" w:rsidRPr="00341E15" w:rsidRDefault="002B3283" w:rsidP="00341E15">
      <w:pPr>
        <w:pStyle w:val="ListParagraph"/>
        <w:numPr>
          <w:ilvl w:val="0"/>
          <w:numId w:val="4"/>
        </w:numPr>
        <w:tabs>
          <w:tab w:val="left" w:pos="8192"/>
        </w:tabs>
        <w:bidi/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</w:pPr>
      <w:r w:rsidRPr="00341E15"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  <w:t>عبد الرحمن السادة</w:t>
      </w:r>
    </w:p>
    <w:p w14:paraId="23466538" w14:textId="50557921" w:rsidR="002B3283" w:rsidRPr="00341E15" w:rsidRDefault="002B3283" w:rsidP="00341E15">
      <w:pPr>
        <w:pStyle w:val="ListParagraph"/>
        <w:numPr>
          <w:ilvl w:val="0"/>
          <w:numId w:val="4"/>
        </w:numPr>
        <w:tabs>
          <w:tab w:val="left" w:pos="8192"/>
        </w:tabs>
        <w:bidi/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</w:pPr>
      <w:r w:rsidRPr="00341E15"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  <w:t>عمر مشرح</w:t>
      </w:r>
    </w:p>
    <w:p w14:paraId="27292366" w14:textId="0EF9F5DB" w:rsidR="00341E15" w:rsidRPr="00341E15" w:rsidRDefault="002B3283" w:rsidP="00341E15">
      <w:pPr>
        <w:pStyle w:val="ListParagraph"/>
        <w:numPr>
          <w:ilvl w:val="0"/>
          <w:numId w:val="4"/>
        </w:numPr>
        <w:tabs>
          <w:tab w:val="left" w:pos="8192"/>
        </w:tabs>
        <w:bidi/>
        <w:rPr>
          <w:rFonts w:ascii="Segoe UI Semibold" w:hAnsi="Segoe UI Semibold" w:cs="Segoe UI Semibold"/>
          <w:color w:val="00C1C7" w:themeColor="accent2"/>
          <w:sz w:val="36"/>
          <w:szCs w:val="36"/>
        </w:rPr>
      </w:pPr>
      <w:r w:rsidRPr="00341E15">
        <w:rPr>
          <w:rFonts w:ascii="Segoe UI Semibold" w:hAnsi="Segoe UI Semibold" w:cs="Segoe UI Semibold"/>
          <w:color w:val="00C1C7" w:themeColor="accent2"/>
          <w:sz w:val="28"/>
          <w:szCs w:val="28"/>
          <w:rtl/>
        </w:rPr>
        <w:t>زكريا مشرح</w:t>
      </w:r>
    </w:p>
    <w:p w14:paraId="26598224" w14:textId="77777777" w:rsidR="00341E15" w:rsidRPr="00341E15" w:rsidRDefault="00341E15" w:rsidP="00341E15">
      <w:pPr>
        <w:pStyle w:val="ListParagraph"/>
        <w:tabs>
          <w:tab w:val="left" w:pos="8192"/>
        </w:tabs>
        <w:bidi/>
        <w:ind w:left="5760"/>
        <w:rPr>
          <w:rFonts w:ascii="Segoe UI Semibold" w:hAnsi="Segoe UI Semibold" w:cs="Segoe UI Semibold"/>
          <w:color w:val="00C1C7" w:themeColor="accent2"/>
          <w:sz w:val="36"/>
          <w:szCs w:val="36"/>
          <w:rtl/>
        </w:rPr>
      </w:pPr>
    </w:p>
    <w:p w14:paraId="09A9FAF3" w14:textId="5B332E73" w:rsidR="002B3283" w:rsidRPr="00341E15" w:rsidRDefault="00341E15" w:rsidP="00341E15">
      <w:pPr>
        <w:tabs>
          <w:tab w:val="left" w:pos="8192"/>
        </w:tabs>
        <w:bidi/>
        <w:ind w:left="1440"/>
        <w:rPr>
          <w:rFonts w:ascii="Segoe UI Semibold" w:hAnsi="Segoe UI Semibold" w:cs="Segoe UI Semibold"/>
          <w:b/>
          <w:bCs/>
          <w:color w:val="00C1C7" w:themeColor="accent2"/>
          <w:sz w:val="36"/>
          <w:szCs w:val="36"/>
          <w:rtl/>
        </w:rPr>
      </w:pPr>
      <w:r w:rsidRPr="00341E15">
        <w:rPr>
          <w:rFonts w:ascii="Segoe UI Semibold" w:hAnsi="Segoe UI Semibold" w:cs="Segoe UI Semibold"/>
          <w:b/>
          <w:bCs/>
          <w:sz w:val="36"/>
          <w:szCs w:val="36"/>
          <w:rtl/>
        </w:rPr>
        <w:t xml:space="preserve">تحت اشراف الاستاذ </w:t>
      </w:r>
      <w:r w:rsidRPr="00341E15">
        <w:rPr>
          <w:rFonts w:ascii="Segoe UI Semibold" w:hAnsi="Segoe UI Semibold" w:cs="Segoe UI Semibold"/>
          <w:b/>
          <w:bCs/>
          <w:color w:val="00C1C7" w:themeColor="accent2"/>
          <w:sz w:val="36"/>
          <w:szCs w:val="36"/>
          <w:rtl/>
        </w:rPr>
        <w:t>| فرسان النعمة</w:t>
      </w:r>
    </w:p>
    <w:sectPr w:rsidR="002B3283" w:rsidRPr="00341E15" w:rsidSect="00A24793">
      <w:headerReference w:type="default" r:id="rId21"/>
      <w:footerReference w:type="even" r:id="rId22"/>
      <w:footerReference w:type="default" r:id="rId23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25E59" w14:textId="77777777" w:rsidR="00653D22" w:rsidRDefault="00653D22" w:rsidP="001205A1">
      <w:r>
        <w:separator/>
      </w:r>
    </w:p>
  </w:endnote>
  <w:endnote w:type="continuationSeparator" w:id="0">
    <w:p w14:paraId="28E33EF0" w14:textId="77777777" w:rsidR="00653D22" w:rsidRDefault="00653D22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D5B4D0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186466A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943A4E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57C8023B" w14:textId="77777777" w:rsidTr="005F4F46">
      <w:tc>
        <w:tcPr>
          <w:tcW w:w="5395" w:type="dxa"/>
        </w:tcPr>
        <w:p w14:paraId="318DB008" w14:textId="77777777" w:rsidR="001205A1" w:rsidRPr="001205A1" w:rsidRDefault="00653D22" w:rsidP="00C66528">
          <w:pPr>
            <w:pStyle w:val="Footer"/>
          </w:pPr>
          <w:sdt>
            <w:sdtPr>
              <w:rPr>
                <w:color w:val="7F7F7F" w:themeColor="text1" w:themeTint="80"/>
              </w:rPr>
              <w:id w:val="-94713725"/>
              <w:placeholder>
                <w:docPart w:val="9AE98B2D84CE4158A7894F7D4A209CDD"/>
              </w:placeholder>
              <w:temporary/>
              <w:showingPlcHdr/>
              <w15:appearance w15:val="hidden"/>
            </w:sdtPr>
            <w:sdtEndPr/>
            <w:sdtContent>
              <w:r w:rsidR="00C66528" w:rsidRPr="00FC49AE">
                <w:t>REPORT TITLE</w:t>
              </w:r>
            </w:sdtContent>
          </w:sdt>
        </w:p>
      </w:tc>
      <w:tc>
        <w:tcPr>
          <w:tcW w:w="5395" w:type="dxa"/>
        </w:tcPr>
        <w:p w14:paraId="23A6F9C0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2F0A7637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5F3F1" w14:textId="77777777" w:rsidR="00653D22" w:rsidRDefault="00653D22" w:rsidP="001205A1">
      <w:r>
        <w:separator/>
      </w:r>
    </w:p>
  </w:footnote>
  <w:footnote w:type="continuationSeparator" w:id="0">
    <w:p w14:paraId="2E44BDA5" w14:textId="77777777" w:rsidR="00653D22" w:rsidRDefault="00653D22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5A2FD5" w14:paraId="1651E8BD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4C2CDFA7287E4988A7A9B3FFB3A4BCF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00C1C7" w:themeFill="accent2"/>
              <w:vAlign w:val="center"/>
            </w:tcPr>
            <w:p w14:paraId="24D41AAC" w14:textId="002F7FA7" w:rsidR="005A2FD5" w:rsidRDefault="005A2FD5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Android Development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1C75D61F57154ADF810C37E4FC29684F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00C1C7" w:themeFill="accent2"/>
              <w:vAlign w:val="center"/>
            </w:tcPr>
            <w:p w14:paraId="780FEF07" w14:textId="5EF060C8" w:rsidR="005A2FD5" w:rsidRDefault="005A2FD5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Reports</w:t>
              </w:r>
            </w:p>
          </w:tc>
        </w:sdtContent>
      </w:sdt>
    </w:tr>
    <w:tr w:rsidR="005A2FD5" w14:paraId="150CD48E" w14:textId="77777777">
      <w:trPr>
        <w:trHeight w:hRule="exact" w:val="115"/>
        <w:jc w:val="center"/>
      </w:trPr>
      <w:tc>
        <w:tcPr>
          <w:tcW w:w="4686" w:type="dxa"/>
          <w:shd w:val="clear" w:color="auto" w:fill="123869" w:themeFill="accent1"/>
          <w:tcMar>
            <w:top w:w="0" w:type="dxa"/>
            <w:bottom w:w="0" w:type="dxa"/>
          </w:tcMar>
        </w:tcPr>
        <w:p w14:paraId="5F5A649D" w14:textId="77777777" w:rsidR="005A2FD5" w:rsidRDefault="005A2FD5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23869" w:themeFill="accent1"/>
          <w:tcMar>
            <w:top w:w="0" w:type="dxa"/>
            <w:bottom w:w="0" w:type="dxa"/>
          </w:tcMar>
        </w:tcPr>
        <w:p w14:paraId="29D2BF97" w14:textId="77777777" w:rsidR="005A2FD5" w:rsidRDefault="005A2FD5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14302CA" w14:textId="2F8F3AEB" w:rsidR="00F35524" w:rsidRDefault="00F355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411E4"/>
    <w:multiLevelType w:val="hybridMultilevel"/>
    <w:tmpl w:val="5DF28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A2306"/>
    <w:multiLevelType w:val="hybridMultilevel"/>
    <w:tmpl w:val="A0D22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859E5"/>
    <w:multiLevelType w:val="hybridMultilevel"/>
    <w:tmpl w:val="C0D42B70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3" w15:restartNumberingAfterBreak="0">
    <w:nsid w:val="691A5449"/>
    <w:multiLevelType w:val="hybridMultilevel"/>
    <w:tmpl w:val="70C81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655"/>
    <w:rsid w:val="0003082E"/>
    <w:rsid w:val="000C4ED1"/>
    <w:rsid w:val="001205A1"/>
    <w:rsid w:val="00235655"/>
    <w:rsid w:val="002877E8"/>
    <w:rsid w:val="00287CE4"/>
    <w:rsid w:val="002B3283"/>
    <w:rsid w:val="002E7C4E"/>
    <w:rsid w:val="0031055C"/>
    <w:rsid w:val="00341E15"/>
    <w:rsid w:val="00371EE1"/>
    <w:rsid w:val="003A798E"/>
    <w:rsid w:val="00425A99"/>
    <w:rsid w:val="005A2FD5"/>
    <w:rsid w:val="005E6B25"/>
    <w:rsid w:val="005F4F46"/>
    <w:rsid w:val="00653D22"/>
    <w:rsid w:val="00656A24"/>
    <w:rsid w:val="006C60E6"/>
    <w:rsid w:val="007733DD"/>
    <w:rsid w:val="007B0740"/>
    <w:rsid w:val="007C1BAB"/>
    <w:rsid w:val="00845EA4"/>
    <w:rsid w:val="00851419"/>
    <w:rsid w:val="008A477D"/>
    <w:rsid w:val="00A15CF7"/>
    <w:rsid w:val="00A24793"/>
    <w:rsid w:val="00A24FB1"/>
    <w:rsid w:val="00A81248"/>
    <w:rsid w:val="00C66528"/>
    <w:rsid w:val="00C915F0"/>
    <w:rsid w:val="00CD3B1E"/>
    <w:rsid w:val="00E459D6"/>
    <w:rsid w:val="00F35524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9E0B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semiHidden/>
    <w:qFormat/>
    <w:rsid w:val="00845EA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rsid w:val="00E459D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59D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rsid w:val="00E459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sham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AE98B2D84CE4158A7894F7D4A209C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352052-F236-49CD-82B7-D871426EB58E}"/>
      </w:docPartPr>
      <w:docPartBody>
        <w:p w:rsidR="00000000" w:rsidRDefault="00FE12CB" w:rsidP="00FE12CB">
          <w:pPr>
            <w:pStyle w:val="9AE98B2D84CE4158A7894F7D4A209CDD"/>
          </w:pPr>
          <w:r w:rsidRPr="003A798E">
            <w:t>TEACHER’S NAME</w:t>
          </w:r>
        </w:p>
      </w:docPartBody>
    </w:docPart>
    <w:docPart>
      <w:docPartPr>
        <w:name w:val="4C2CDFA7287E4988A7A9B3FFB3A4B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2DBE6-7422-4D48-A36D-62DE0B540B94}"/>
      </w:docPartPr>
      <w:docPartBody>
        <w:p w:rsidR="00000000" w:rsidRDefault="00FE12CB" w:rsidP="00FE12CB">
          <w:pPr>
            <w:pStyle w:val="4C2CDFA7287E4988A7A9B3FFB3A4BCFC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1C75D61F57154ADF810C37E4FC296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F3BD2D-E09D-4151-85CC-562C22677757}"/>
      </w:docPartPr>
      <w:docPartBody>
        <w:p w:rsidR="00000000" w:rsidRDefault="00FE12CB" w:rsidP="00FE12CB">
          <w:pPr>
            <w:pStyle w:val="1C75D61F57154ADF810C37E4FC29684F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CB"/>
    <w:rsid w:val="001E3468"/>
    <w:rsid w:val="00FE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B39484E7F6472CB0617106B16869D9">
    <w:name w:val="29B39484E7F6472CB0617106B16869D9"/>
  </w:style>
  <w:style w:type="paragraph" w:customStyle="1" w:styleId="7D50F7B2521A4411B8BFC35DE4B7A03D">
    <w:name w:val="7D50F7B2521A4411B8BFC35DE4B7A03D"/>
  </w:style>
  <w:style w:type="paragraph" w:customStyle="1" w:styleId="9D5ACB476B9D4F5AB53A662CD7B25412">
    <w:name w:val="9D5ACB476B9D4F5AB53A662CD7B25412"/>
  </w:style>
  <w:style w:type="paragraph" w:customStyle="1" w:styleId="3EC11DD548674D968CEC6F1918BCA598">
    <w:name w:val="3EC11DD548674D968CEC6F1918BCA598"/>
  </w:style>
  <w:style w:type="paragraph" w:customStyle="1" w:styleId="47BA75047DC14E5CAC36127CF659EB76">
    <w:name w:val="47BA75047DC14E5CAC36127CF659EB76"/>
  </w:style>
  <w:style w:type="paragraph" w:customStyle="1" w:styleId="569773AC6D61439299979FDB30728325">
    <w:name w:val="569773AC6D61439299979FDB30728325"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sz w:val="32"/>
      <w:szCs w:val="24"/>
    </w:rPr>
  </w:style>
  <w:style w:type="paragraph" w:customStyle="1" w:styleId="41AE4BEFEB154BFFA1ED63B8DFCFA4DB">
    <w:name w:val="41AE4BEFEB154BFFA1ED63B8DFCFA4D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i/>
      <w:color w:val="000000" w:themeColor="text1"/>
      <w:sz w:val="28"/>
      <w:szCs w:val="24"/>
    </w:rPr>
  </w:style>
  <w:style w:type="paragraph" w:customStyle="1" w:styleId="8837F549E5B14CBE9E50E3A7290EA07F">
    <w:name w:val="8837F549E5B14CBE9E50E3A7290EA07F"/>
  </w:style>
  <w:style w:type="paragraph" w:customStyle="1" w:styleId="667D91E4F0834F3EA10DEA9438E229F8">
    <w:name w:val="667D91E4F0834F3EA10DEA9438E229F8"/>
  </w:style>
  <w:style w:type="paragraph" w:customStyle="1" w:styleId="53A6C58F8F1742458584B0056FC36B9C">
    <w:name w:val="53A6C58F8F1742458584B0056FC36B9C"/>
  </w:style>
  <w:style w:type="character" w:styleId="Emphasis">
    <w:name w:val="Emphasis"/>
    <w:basedOn w:val="DefaultParagraphFont"/>
    <w:uiPriority w:val="20"/>
    <w:qFormat/>
    <w:rPr>
      <w:i w:val="0"/>
      <w:iCs/>
      <w:color w:val="ED7D31" w:themeColor="accent2"/>
    </w:rPr>
  </w:style>
  <w:style w:type="paragraph" w:customStyle="1" w:styleId="2CF00A42F1E34164B5C91410EF8CEE16">
    <w:name w:val="2CF00A42F1E34164B5C91410EF8CEE16"/>
  </w:style>
  <w:style w:type="paragraph" w:customStyle="1" w:styleId="6004465ACA0746C299885179913AD127">
    <w:name w:val="6004465ACA0746C299885179913AD127"/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sz w:val="76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4472C4" w:themeColor="accent1"/>
      <w:sz w:val="76"/>
      <w:szCs w:val="24"/>
    </w:rPr>
  </w:style>
  <w:style w:type="paragraph" w:customStyle="1" w:styleId="817CAF9EE764416FAF824DDBB7948E1F">
    <w:name w:val="817CAF9EE764416FAF824DDBB7948E1F"/>
  </w:style>
  <w:style w:type="paragraph" w:customStyle="1" w:styleId="9AE98B2D84CE4158A7894F7D4A209CDD">
    <w:name w:val="9AE98B2D84CE4158A7894F7D4A209CDD"/>
    <w:rsid w:val="00FE12CB"/>
  </w:style>
  <w:style w:type="paragraph" w:customStyle="1" w:styleId="4C2CDFA7287E4988A7A9B3FFB3A4BCFC">
    <w:name w:val="4C2CDFA7287E4988A7A9B3FFB3A4BCFC"/>
    <w:rsid w:val="00FE12CB"/>
  </w:style>
  <w:style w:type="character" w:styleId="PlaceholderText">
    <w:name w:val="Placeholder Text"/>
    <w:basedOn w:val="DefaultParagraphFont"/>
    <w:uiPriority w:val="99"/>
    <w:semiHidden/>
    <w:rsid w:val="00FE12CB"/>
    <w:rPr>
      <w:color w:val="808080"/>
    </w:rPr>
  </w:style>
  <w:style w:type="paragraph" w:customStyle="1" w:styleId="1C75D61F57154ADF810C37E4FC29684F">
    <w:name w:val="1C75D61F57154ADF810C37E4FC29684F"/>
    <w:rsid w:val="00FE12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CoverPageProperties xmlns="http://schemas.microsoft.com/office/2006/coverPageProps">
  <PublishDate>Reports</PublishDate>
  <Abstract/>
  <CompanyAddress/>
  <CompanyPhone/>
  <CompanyFax/>
  <CompanyEmail/>
</CoverPage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5.xml><?xml version="1.0" encoding="utf-8"?>
<ds:datastoreItem xmlns:ds="http://schemas.openxmlformats.org/officeDocument/2006/customXml" ds:itemID="{90182DCC-8FEA-4B31-BDAD-F56E1A15D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Development</dc:title>
  <dc:subject/>
  <dc:creator/>
  <cp:keywords/>
  <dc:description/>
  <cp:lastModifiedBy/>
  <cp:revision>1</cp:revision>
  <dcterms:created xsi:type="dcterms:W3CDTF">2022-06-30T22:05:00Z</dcterms:created>
  <dcterms:modified xsi:type="dcterms:W3CDTF">2022-07-01T00:25:00Z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